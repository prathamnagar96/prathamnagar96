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3ED3" w14:textId="774BE867" w:rsidR="339651AB" w:rsidRPr="00F9176F" w:rsidRDefault="00000000" w:rsidP="00F9176F">
      <w:pPr>
        <w:pStyle w:val="Heading1"/>
      </w:pPr>
      <w:sdt>
        <w:sdtPr>
          <w:id w:val="-752200065"/>
          <w:placeholder>
            <w:docPart w:val="007602F7F361416090FB84F5F0B86E2B"/>
          </w:placeholder>
          <w15:appearance w15:val="hidden"/>
        </w:sdtPr>
        <w:sdtContent>
          <w:r w:rsidR="00886705">
            <w:t>Pratham Nagar</w:t>
          </w:r>
        </w:sdtContent>
      </w:sdt>
      <w:r w:rsidR="00F9176F" w:rsidRPr="00F9176F">
        <w:t xml:space="preserve"> </w:t>
      </w:r>
    </w:p>
    <w:p w14:paraId="44A200E4" w14:textId="35CABCA1" w:rsidR="00DC490D" w:rsidRDefault="339651AB" w:rsidP="002073B6">
      <w:pPr>
        <w:pStyle w:val="ContactInfo"/>
      </w:pPr>
      <w:r w:rsidRPr="002073B6">
        <w:t xml:space="preserve">•  </w:t>
      </w:r>
      <w:sdt>
        <w:sdtPr>
          <w:id w:val="249624552"/>
          <w:placeholder>
            <w:docPart w:val="77065CDFB35B4D85893C42AFADF815FD"/>
          </w:placeholder>
          <w15:appearance w15:val="hidden"/>
        </w:sdtPr>
        <w:sdtContent>
          <w:hyperlink r:id="rId8" w:history="1">
            <w:r w:rsidR="003943B4" w:rsidRPr="00B611A9">
              <w:rPr>
                <w:rStyle w:val="Hyperlink"/>
                <w:rFonts w:asciiTheme="majorHAnsi" w:hAnsiTheme="majorHAnsi"/>
              </w:rPr>
              <w:t>prathamnagar96@gmail.com</w:t>
            </w:r>
          </w:hyperlink>
          <w:r w:rsidR="003943B4">
            <w:t xml:space="preserve">               </w:t>
          </w:r>
        </w:sdtContent>
      </w:sdt>
      <w:r w:rsidR="5137D887" w:rsidRPr="002073B6">
        <w:t xml:space="preserve"> </w:t>
      </w:r>
      <w:r w:rsidRPr="002073B6">
        <w:t xml:space="preserve">• </w:t>
      </w:r>
      <w:hyperlink r:id="rId9" w:history="1">
        <w:r w:rsidR="003943B4" w:rsidRPr="00B611A9">
          <w:rPr>
            <w:rStyle w:val="Hyperlink"/>
            <w:rFonts w:asciiTheme="majorHAnsi" w:hAnsiTheme="majorHAnsi"/>
          </w:rPr>
          <w:t>pratham.nagar@somaiya.edu</w:t>
        </w:r>
      </w:hyperlink>
    </w:p>
    <w:p w14:paraId="74C07A29" w14:textId="7A0AD30D" w:rsidR="003943B4" w:rsidRPr="002073B6" w:rsidRDefault="003943B4" w:rsidP="002073B6">
      <w:pPr>
        <w:pStyle w:val="ContactInfo"/>
      </w:pPr>
      <w:r w:rsidRPr="002073B6">
        <w:t xml:space="preserve">• </w:t>
      </w:r>
      <w:sdt>
        <w:sdtPr>
          <w:id w:val="2023976423"/>
          <w:placeholder>
            <w:docPart w:val="8D8E45C4D8CC4017992F1B7475E1AE51"/>
          </w:placeholder>
          <w15:appearance w15:val="hidden"/>
        </w:sdtPr>
        <w:sdtContent>
          <w:hyperlink r:id="rId10" w:history="1">
            <w:r w:rsidRPr="00B611A9">
              <w:rPr>
                <w:rStyle w:val="Hyperlink"/>
                <w:rFonts w:asciiTheme="majorHAnsi" w:hAnsiTheme="majorHAnsi"/>
              </w:rPr>
              <w:t>https://github.com/prathamnagar96</w:t>
            </w:r>
          </w:hyperlink>
          <w:r>
            <w:t xml:space="preserve">  </w:t>
          </w:r>
          <w:r w:rsidRPr="002073B6">
            <w:t>•</w:t>
          </w:r>
          <w:r>
            <w:t xml:space="preserve"> </w:t>
          </w:r>
          <w:hyperlink r:id="rId11" w:history="1">
            <w:r w:rsidRPr="00B611A9">
              <w:rPr>
                <w:rStyle w:val="Hyperlink"/>
                <w:rFonts w:asciiTheme="majorHAnsi" w:hAnsiTheme="majorHAnsi"/>
                <w:lang w:val="en-IN"/>
              </w:rPr>
              <w:t>www.linkedin.com/in/prathamnagar96</w:t>
            </w:r>
          </w:hyperlink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70B7A04D" w14:textId="77777777" w:rsidTr="000B4CAB">
        <w:tc>
          <w:tcPr>
            <w:tcW w:w="9360" w:type="dxa"/>
          </w:tcPr>
          <w:p w14:paraId="1608F54F" w14:textId="2F2EDD20" w:rsidR="00316C32" w:rsidRPr="00316C32" w:rsidRDefault="00000000" w:rsidP="005303C3">
            <w:pPr>
              <w:pStyle w:val="Heading2"/>
            </w:pPr>
            <w:sdt>
              <w:sdtPr>
                <w:id w:val="1641067621"/>
                <w:placeholder>
                  <w:docPart w:val="3D4DD39222B74B3A9258D1F21AA156DF"/>
                </w:placeholder>
                <w15:appearance w15:val="hidden"/>
              </w:sdtPr>
              <w:sdtContent>
                <w:r w:rsidR="00A40332" w:rsidRPr="00A40332">
                  <w:rPr>
                    <w:b/>
                  </w:rPr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4F8DAA8D" w14:textId="77777777" w:rsidR="00316C32" w:rsidRDefault="00316C32" w:rsidP="00316C32">
      <w:pPr>
        <w:pStyle w:val="Spacebetweentables"/>
      </w:pPr>
    </w:p>
    <w:tbl>
      <w:tblPr>
        <w:tblW w:w="9537" w:type="dxa"/>
        <w:tblInd w:w="-142" w:type="dxa"/>
        <w:tblLook w:val="0600" w:firstRow="0" w:lastRow="0" w:firstColumn="0" w:lastColumn="0" w:noHBand="1" w:noVBand="1"/>
      </w:tblPr>
      <w:tblGrid>
        <w:gridCol w:w="7652"/>
        <w:gridCol w:w="1885"/>
      </w:tblGrid>
      <w:tr w:rsidR="00315D21" w:rsidRPr="00EF2B8F" w14:paraId="0079477F" w14:textId="77777777" w:rsidTr="00A71BEE">
        <w:trPr>
          <w:trHeight w:val="280"/>
        </w:trPr>
        <w:tc>
          <w:tcPr>
            <w:tcW w:w="7652" w:type="dxa"/>
          </w:tcPr>
          <w:p w14:paraId="08D4B160" w14:textId="0E6E0631" w:rsidR="004D6840" w:rsidRPr="00EF2B8F" w:rsidRDefault="00000000" w:rsidP="00F9176F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A642BBBD17F5415EBB580178D4D96B9A"/>
                </w:placeholder>
                <w15:appearance w15:val="hidden"/>
              </w:sdtPr>
              <w:sdtContent>
                <w:r w:rsidR="003943B4" w:rsidRPr="00703990">
                  <w:t>K. J. Somaiya Institute of Technology (Mumbai University)</w:t>
                </w:r>
              </w:sdtContent>
            </w:sdt>
            <w:r w:rsidR="004D6840" w:rsidRPr="342F38E0">
              <w:t xml:space="preserve">, </w:t>
            </w:r>
            <w:sdt>
              <w:sdtPr>
                <w:id w:val="-385643752"/>
                <w:placeholder>
                  <w:docPart w:val="82C02375280945EAAFF417C638BC1C95"/>
                </w:placeholder>
                <w15:appearance w15:val="hidden"/>
              </w:sdtPr>
              <w:sdtContent>
                <w:r w:rsidR="00886705">
                  <w:t>Mumbai</w:t>
                </w:r>
              </w:sdtContent>
            </w:sdt>
          </w:p>
        </w:tc>
        <w:tc>
          <w:tcPr>
            <w:tcW w:w="1885" w:type="dxa"/>
          </w:tcPr>
          <w:p w14:paraId="62A574A8" w14:textId="2FE52906" w:rsidR="004D6840" w:rsidRPr="00EF2B8F" w:rsidRDefault="00000000" w:rsidP="00A40332">
            <w:sdt>
              <w:sdtPr>
                <w:id w:val="-2025473700"/>
                <w:placeholder>
                  <w:docPart w:val="DB48F7E6F476423CA8663D65000C6209"/>
                </w:placeholder>
                <w15:appearance w15:val="hidden"/>
              </w:sdtPr>
              <w:sdtContent>
                <w:r w:rsidR="00A40332">
                  <w:t>G</w:t>
                </w:r>
                <w:r w:rsidR="00886705">
                  <w:t>raduat</w:t>
                </w:r>
                <w:r w:rsidR="00A40332">
                  <w:t>ion</w:t>
                </w:r>
                <w:r w:rsidR="00886705">
                  <w:t xml:space="preserve"> in 2028</w:t>
                </w:r>
              </w:sdtContent>
            </w:sdt>
            <w:r w:rsidR="00F9176F">
              <w:t xml:space="preserve"> </w:t>
            </w:r>
          </w:p>
        </w:tc>
      </w:tr>
    </w:tbl>
    <w:p w14:paraId="37B602E1" w14:textId="309F96FF" w:rsidR="00DC490D" w:rsidRDefault="003943B4" w:rsidP="00A40332">
      <w:pPr>
        <w:pStyle w:val="Collegeinfo"/>
        <w:ind w:left="0"/>
      </w:pPr>
      <w:r w:rsidRPr="002073B6">
        <w:t>•</w:t>
      </w:r>
      <w:r>
        <w:t xml:space="preserve"> </w:t>
      </w:r>
      <w:r>
        <w:rPr>
          <w:lang w:val="en-IN"/>
        </w:rPr>
        <w:t xml:space="preserve"> </w:t>
      </w:r>
      <w:r w:rsidR="00703990" w:rsidRPr="00703990">
        <w:rPr>
          <w:b/>
        </w:rPr>
        <w:t>B.</w:t>
      </w:r>
      <w:r w:rsidR="00703990">
        <w:rPr>
          <w:b/>
        </w:rPr>
        <w:t xml:space="preserve"> </w:t>
      </w:r>
      <w:r w:rsidR="00703990" w:rsidRPr="00703990">
        <w:rPr>
          <w:b/>
        </w:rPr>
        <w:t>Tech in Artificial Intelligence and Data Science</w:t>
      </w:r>
      <w:r>
        <w:rPr>
          <w:b/>
        </w:rPr>
        <w:t xml:space="preserve"> 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7C4388FB" w14:textId="77777777" w:rsidTr="000B4CAB">
        <w:tc>
          <w:tcPr>
            <w:tcW w:w="9360" w:type="dxa"/>
          </w:tcPr>
          <w:p w14:paraId="5C9932ED" w14:textId="05212103" w:rsidR="00316C32" w:rsidRPr="00316C32" w:rsidRDefault="00000000" w:rsidP="00191303">
            <w:pPr>
              <w:pStyle w:val="Heading2"/>
            </w:pPr>
            <w:sdt>
              <w:sdtPr>
                <w:id w:val="-175196576"/>
                <w:placeholder>
                  <w:docPart w:val="F027D7C7E44E4C7BA71FE0B88BDB7815"/>
                </w:placeholder>
                <w15:appearance w15:val="hidden"/>
              </w:sdtPr>
              <w:sdtContent>
                <w:r w:rsidR="00703990" w:rsidRPr="00703990">
                  <w:rPr>
                    <w:b/>
                  </w:rPr>
                  <w:t>Summary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45EB120C" w14:textId="77777777" w:rsidR="00316C32" w:rsidRDefault="00316C32" w:rsidP="00316C32">
      <w:pPr>
        <w:pStyle w:val="Spacebetweentables"/>
      </w:pPr>
    </w:p>
    <w:p w14:paraId="143C0AB3" w14:textId="0CBCAB60" w:rsidR="00DC490D" w:rsidRPr="00A40332" w:rsidRDefault="00703990" w:rsidP="00A40332">
      <w:pPr>
        <w:pStyle w:val="ListBullet"/>
        <w:numPr>
          <w:ilvl w:val="0"/>
          <w:numId w:val="0"/>
        </w:numPr>
        <w:rPr>
          <w:b/>
        </w:rPr>
      </w:pPr>
      <w:r w:rsidRPr="00703990">
        <w:rPr>
          <w:b/>
        </w:rPr>
        <w:t>Second-year </w:t>
      </w:r>
      <w:r w:rsidR="0024395F" w:rsidRPr="00703990">
        <w:rPr>
          <w:b/>
        </w:rPr>
        <w:t>B. Tech</w:t>
      </w:r>
      <w:r w:rsidRPr="00703990">
        <w:rPr>
          <w:b/>
        </w:rPr>
        <w:t xml:space="preserve"> student in Artificial Intelligence and Data Science at K. J. Somaiya Institute of Technology with experience across front-end and backend development.</w:t>
      </w:r>
      <w:r w:rsidRPr="00703990">
        <w:rPr>
          <w:b/>
        </w:rPr>
        <w:br/>
        <w:t>Skilled in React and modern build tooling, CSS-based UI, and exposure to event-driven concepts using Kafka from coursework and labs.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05893026" w14:textId="77777777" w:rsidTr="000B4CAB">
        <w:tc>
          <w:tcPr>
            <w:tcW w:w="9360" w:type="dxa"/>
          </w:tcPr>
          <w:p w14:paraId="5E733A1C" w14:textId="25B157CF" w:rsidR="00316C32" w:rsidRPr="00316C32" w:rsidRDefault="00A71BEE" w:rsidP="00316C32">
            <w:pPr>
              <w:pStyle w:val="Heading2"/>
            </w:pPr>
            <w:r w:rsidRPr="00A71BEE">
              <w:rPr>
                <w:b/>
              </w:rPr>
              <w:t>Projects</w:t>
            </w:r>
            <w:r>
              <w:rPr>
                <w:b/>
              </w:rPr>
              <w:t xml:space="preserve"> &amp; Extra Curricular</w:t>
            </w:r>
          </w:p>
        </w:tc>
      </w:tr>
    </w:tbl>
    <w:p w14:paraId="7B08CB76" w14:textId="77777777" w:rsidR="00316C32" w:rsidRDefault="00316C32" w:rsidP="00316C32">
      <w:pPr>
        <w:pStyle w:val="Spacebetweentables"/>
      </w:pPr>
    </w:p>
    <w:p w14:paraId="19359F55" w14:textId="77777777" w:rsidR="00A40332" w:rsidRPr="00A40332" w:rsidRDefault="00A40332" w:rsidP="00A40332">
      <w:pPr>
        <w:numPr>
          <w:ilvl w:val="0"/>
          <w:numId w:val="21"/>
        </w:numPr>
        <w:rPr>
          <w:lang w:val="en-IN"/>
        </w:rPr>
      </w:pPr>
      <w:r w:rsidRPr="00A40332">
        <w:rPr>
          <w:lang w:val="en-IN"/>
        </w:rPr>
        <w:t>Rahul Nagar &amp; Associates — Business Website</w:t>
      </w:r>
      <w:r w:rsidRPr="00A40332">
        <w:rPr>
          <w:lang w:val="en-IN"/>
        </w:rPr>
        <w:br/>
        <w:t>Built and deployed a responsive, content</w:t>
      </w:r>
      <w:r w:rsidRPr="00A40332">
        <w:rPr>
          <w:lang w:val="en-IN"/>
        </w:rPr>
        <w:noBreakHyphen/>
        <w:t>rich website covering loans, certifications, insurance, capital, IT services, and calculators with clear service taxonomy and trust markers.</w:t>
      </w:r>
    </w:p>
    <w:p w14:paraId="7E5E344F" w14:textId="2E02B165" w:rsidR="000A7A1D" w:rsidRDefault="00A40332" w:rsidP="000B4CAB">
      <w:pPr>
        <w:numPr>
          <w:ilvl w:val="0"/>
          <w:numId w:val="21"/>
        </w:numPr>
        <w:rPr>
          <w:lang w:val="en-IN"/>
        </w:rPr>
      </w:pPr>
      <w:r w:rsidRPr="00A40332">
        <w:rPr>
          <w:lang w:val="en-IN"/>
        </w:rPr>
        <w:t xml:space="preserve">Educational Web App — </w:t>
      </w:r>
      <w:r>
        <w:rPr>
          <w:lang w:val="en-IN"/>
        </w:rPr>
        <w:t>SIH Hackathon</w:t>
      </w:r>
      <w:r w:rsidRPr="00A40332">
        <w:rPr>
          <w:lang w:val="en-IN"/>
        </w:rPr>
        <w:t xml:space="preserve"> Project</w:t>
      </w:r>
      <w:r w:rsidRPr="00A40332">
        <w:rPr>
          <w:lang w:val="en-IN"/>
        </w:rPr>
        <w:br/>
        <w:t xml:space="preserve">Implemented a lightweight React front end with responsive UI and minimal runtime </w:t>
      </w:r>
      <w:r w:rsidR="00C47D53" w:rsidRPr="00A40332">
        <w:rPr>
          <w:lang w:val="en-IN"/>
        </w:rPr>
        <w:t>overhead,</w:t>
      </w:r>
      <w:r w:rsidRPr="00A40332">
        <w:rPr>
          <w:lang w:val="en-IN"/>
        </w:rPr>
        <w:t xml:space="preserve"> organized components and routing for maintainability and validated behaviour on constrained devices.</w:t>
      </w:r>
    </w:p>
    <w:p w14:paraId="4D3CE5DC" w14:textId="3ED0C8FC" w:rsidR="00C47D53" w:rsidRPr="00C47D53" w:rsidRDefault="00C47D53" w:rsidP="00C47D53">
      <w:pPr>
        <w:numPr>
          <w:ilvl w:val="0"/>
          <w:numId w:val="21"/>
        </w:numPr>
        <w:rPr>
          <w:lang w:val="en-IN"/>
        </w:rPr>
      </w:pPr>
      <w:r w:rsidRPr="00C47D53">
        <w:rPr>
          <w:lang w:val="en-IN"/>
        </w:rPr>
        <w:t>forage-</w:t>
      </w:r>
      <w:r w:rsidRPr="00C47D53">
        <w:rPr>
          <w:lang w:val="en-IN"/>
        </w:rPr>
        <w:t>Midas</w:t>
      </w:r>
      <w:r w:rsidRPr="00C47D53">
        <w:rPr>
          <w:lang w:val="en-IN"/>
        </w:rPr>
        <w:t xml:space="preserve"> (J.P. Morgan Forage Job </w:t>
      </w:r>
      <w:r w:rsidRPr="00C47D53">
        <w:rPr>
          <w:lang w:val="en-IN"/>
        </w:rPr>
        <w:t>Simulation)</w:t>
      </w:r>
      <w:r>
        <w:rPr>
          <w:lang w:val="en-IN"/>
        </w:rPr>
        <w:t>:</w:t>
      </w:r>
      <w:r>
        <w:rPr>
          <w:lang w:val="en-IN"/>
        </w:rPr>
        <w:br/>
      </w:r>
      <w:r w:rsidRPr="00C47D53">
        <w:rPr>
          <w:lang w:val="en-IN"/>
        </w:rPr>
        <w:t xml:space="preserve">• Implemented REST APIs and data processing pipelines for financial fraud </w:t>
      </w:r>
      <w:r w:rsidRPr="00C47D53">
        <w:rPr>
          <w:lang w:val="en-IN"/>
        </w:rPr>
        <w:t>detection. •</w:t>
      </w:r>
      <w:r w:rsidRPr="00C47D53">
        <w:rPr>
          <w:lang w:val="en-IN"/>
        </w:rPr>
        <w:t xml:space="preserve"> Worked with Kafka streams and backend services in a simulated production environment.</w:t>
      </w:r>
    </w:p>
    <w:p w14:paraId="31B906AA" w14:textId="28109744" w:rsidR="00C47D53" w:rsidRPr="00C47D53" w:rsidRDefault="00C47D53" w:rsidP="00C47D53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A</w:t>
      </w:r>
      <w:r w:rsidRPr="00C47D53">
        <w:rPr>
          <w:lang w:val="en-IN"/>
        </w:rPr>
        <w:t>ttendance</w:t>
      </w:r>
      <w:r>
        <w:rPr>
          <w:lang w:val="en-IN"/>
        </w:rPr>
        <w:t xml:space="preserve"> M</w:t>
      </w:r>
      <w:r w:rsidRPr="00C47D53">
        <w:rPr>
          <w:lang w:val="en-IN"/>
        </w:rPr>
        <w:t>onitoring</w:t>
      </w:r>
      <w:r w:rsidRPr="00C47D53">
        <w:rPr>
          <w:lang w:val="en-IN"/>
        </w:rPr>
        <w:t xml:space="preserve"> (Offline Attendance </w:t>
      </w:r>
      <w:r w:rsidRPr="00C47D53">
        <w:rPr>
          <w:lang w:val="en-IN"/>
        </w:rPr>
        <w:t>App)</w:t>
      </w:r>
      <w:r>
        <w:rPr>
          <w:lang w:val="en-IN"/>
        </w:rPr>
        <w:t>:</w:t>
      </w:r>
      <w:r>
        <w:rPr>
          <w:lang w:val="en-IN"/>
        </w:rPr>
        <w:br/>
      </w:r>
      <w:r w:rsidRPr="00C47D53">
        <w:rPr>
          <w:lang w:val="en-IN"/>
        </w:rPr>
        <w:t xml:space="preserve">• Built mobile/web app with OCR for handwriting recognition and low-end device </w:t>
      </w:r>
      <w:r w:rsidRPr="00C47D53">
        <w:rPr>
          <w:lang w:val="en-IN"/>
        </w:rPr>
        <w:t>support. •</w:t>
      </w:r>
      <w:r w:rsidRPr="00C47D53">
        <w:rPr>
          <w:lang w:val="en-IN"/>
        </w:rPr>
        <w:t xml:space="preserve"> Added offline functionality, UI dashboard, and real-world lecture tracking.</w:t>
      </w:r>
    </w:p>
    <w:p w14:paraId="3FE8E9FF" w14:textId="22C8AB09" w:rsidR="00C47D53" w:rsidRDefault="00C47D53" w:rsidP="00C47D53">
      <w:pPr>
        <w:numPr>
          <w:ilvl w:val="0"/>
          <w:numId w:val="21"/>
        </w:numPr>
        <w:rPr>
          <w:lang w:val="en-IN"/>
        </w:rPr>
      </w:pPr>
      <w:r w:rsidRPr="00C47D53">
        <w:rPr>
          <w:lang w:val="en-IN"/>
        </w:rPr>
        <w:t>campus-community-server (Student Community Backend)</w:t>
      </w:r>
      <w:r>
        <w:rPr>
          <w:lang w:val="en-IN"/>
        </w:rPr>
        <w:t>:</w:t>
      </w:r>
      <w:r>
        <w:rPr>
          <w:lang w:val="en-IN"/>
        </w:rPr>
        <w:br/>
      </w:r>
      <w:r w:rsidRPr="00C47D53">
        <w:rPr>
          <w:lang w:val="en-IN"/>
        </w:rPr>
        <w:t>• Developed Node.js/Express server for community features (posts, users, auth</w:t>
      </w:r>
      <w:r w:rsidRPr="00C47D53">
        <w:rPr>
          <w:lang w:val="en-IN"/>
        </w:rPr>
        <w:t>). •</w:t>
      </w:r>
      <w:r w:rsidRPr="00C47D53">
        <w:rPr>
          <w:lang w:val="en-IN"/>
        </w:rPr>
        <w:t xml:space="preserve"> Integrated database and APIs for scalable student platform.</w:t>
      </w:r>
    </w:p>
    <w:p w14:paraId="6557B8A3" w14:textId="325A3449" w:rsidR="00C47D53" w:rsidRPr="00C47D53" w:rsidRDefault="00C47D53" w:rsidP="00C47D53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Applying my ML skills on various projects like OCR an prediction models.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33795FE9" w14:textId="77777777" w:rsidTr="000B4CAB">
        <w:tc>
          <w:tcPr>
            <w:tcW w:w="9360" w:type="dxa"/>
          </w:tcPr>
          <w:p w14:paraId="7F09BBDF" w14:textId="3418FB46" w:rsidR="00316C32" w:rsidRPr="00316C32" w:rsidRDefault="00A71BEE" w:rsidP="00191303">
            <w:pPr>
              <w:pStyle w:val="Heading2"/>
            </w:pPr>
            <w:r w:rsidRPr="00A71BEE">
              <w:rPr>
                <w:b/>
              </w:rPr>
              <w:t>Technical Skills</w:t>
            </w:r>
          </w:p>
        </w:tc>
      </w:tr>
    </w:tbl>
    <w:p w14:paraId="526137E6" w14:textId="77777777" w:rsidR="00316C32" w:rsidRDefault="00316C32" w:rsidP="00316C32">
      <w:pPr>
        <w:pStyle w:val="Spacebetweentables"/>
      </w:pPr>
    </w:p>
    <w:p w14:paraId="5CEB5813" w14:textId="1907CEFB" w:rsidR="00A71BEE" w:rsidRPr="00A71BEE" w:rsidRDefault="00A71BEE" w:rsidP="00A71BEE">
      <w:pPr>
        <w:numPr>
          <w:ilvl w:val="0"/>
          <w:numId w:val="22"/>
        </w:numPr>
        <w:rPr>
          <w:b w:val="0"/>
          <w:bCs/>
          <w:color w:val="auto"/>
          <w:lang w:val="en-IN"/>
        </w:rPr>
      </w:pPr>
      <w:r w:rsidRPr="00A71BEE">
        <w:rPr>
          <w:b w:val="0"/>
          <w:bCs/>
          <w:color w:val="auto"/>
          <w:lang w:val="en-IN"/>
        </w:rPr>
        <w:t>Languages:</w:t>
      </w:r>
      <w:r w:rsidR="0024395F">
        <w:rPr>
          <w:b w:val="0"/>
          <w:bCs/>
          <w:color w:val="auto"/>
          <w:lang w:val="en-IN"/>
        </w:rPr>
        <w:t xml:space="preserve"> C++,</w:t>
      </w:r>
      <w:r w:rsidRPr="00A71BEE">
        <w:rPr>
          <w:b w:val="0"/>
          <w:bCs/>
          <w:color w:val="auto"/>
          <w:lang w:val="en-IN"/>
        </w:rPr>
        <w:t xml:space="preserve"> Python, Java, JavaScript</w:t>
      </w:r>
      <w:r w:rsidR="00700852">
        <w:rPr>
          <w:b w:val="0"/>
          <w:bCs/>
          <w:color w:val="auto"/>
          <w:lang w:val="en-IN"/>
        </w:rPr>
        <w:t xml:space="preserve">, </w:t>
      </w:r>
      <w:r w:rsidRPr="00A71BEE">
        <w:rPr>
          <w:b w:val="0"/>
          <w:bCs/>
          <w:color w:val="auto"/>
          <w:lang w:val="en-IN"/>
        </w:rPr>
        <w:t>TypeScript for type</w:t>
      </w:r>
      <w:r w:rsidRPr="00A71BEE">
        <w:rPr>
          <w:b w:val="0"/>
          <w:bCs/>
          <w:color w:val="auto"/>
          <w:lang w:val="en-IN"/>
        </w:rPr>
        <w:noBreakHyphen/>
        <w:t>safe front</w:t>
      </w:r>
      <w:r w:rsidRPr="00A71BEE">
        <w:rPr>
          <w:b w:val="0"/>
          <w:bCs/>
          <w:color w:val="auto"/>
          <w:lang w:val="en-IN"/>
        </w:rPr>
        <w:noBreakHyphen/>
        <w:t>end and APIs.</w:t>
      </w:r>
    </w:p>
    <w:p w14:paraId="4B9EA665" w14:textId="77777777" w:rsidR="00A71BEE" w:rsidRPr="00A71BEE" w:rsidRDefault="00A71BEE" w:rsidP="00A71BEE">
      <w:pPr>
        <w:numPr>
          <w:ilvl w:val="0"/>
          <w:numId w:val="22"/>
        </w:numPr>
        <w:rPr>
          <w:b w:val="0"/>
          <w:bCs/>
          <w:color w:val="auto"/>
          <w:lang w:val="en-IN"/>
        </w:rPr>
      </w:pPr>
      <w:r w:rsidRPr="00A71BEE">
        <w:rPr>
          <w:b w:val="0"/>
          <w:bCs/>
          <w:color w:val="auto"/>
          <w:lang w:val="en-IN"/>
        </w:rPr>
        <w:t>Front</w:t>
      </w:r>
      <w:r w:rsidRPr="00A71BEE">
        <w:rPr>
          <w:b w:val="0"/>
          <w:bCs/>
          <w:color w:val="auto"/>
          <w:lang w:val="en-IN"/>
        </w:rPr>
        <w:noBreakHyphen/>
        <w:t>end: React, HTML5/CSS3; responsive UI and DOM lifecycle troubleshooting; Vercel deployments.</w:t>
      </w:r>
    </w:p>
    <w:p w14:paraId="20625433" w14:textId="77777777" w:rsidR="00A71BEE" w:rsidRPr="00A71BEE" w:rsidRDefault="00A71BEE" w:rsidP="00A71BEE">
      <w:pPr>
        <w:numPr>
          <w:ilvl w:val="0"/>
          <w:numId w:val="22"/>
        </w:numPr>
        <w:rPr>
          <w:b w:val="0"/>
          <w:bCs/>
          <w:color w:val="auto"/>
          <w:lang w:val="en-IN"/>
        </w:rPr>
      </w:pPr>
      <w:r w:rsidRPr="00A71BEE">
        <w:rPr>
          <w:b w:val="0"/>
          <w:bCs/>
          <w:color w:val="auto"/>
          <w:lang w:val="en-IN"/>
        </w:rPr>
        <w:t>Backend: REST fundamentals; Spring Boot exposure; Kafka topics/producers/consumers from labs.</w:t>
      </w:r>
    </w:p>
    <w:p w14:paraId="7744E464" w14:textId="77777777" w:rsidR="00A71BEE" w:rsidRPr="00A71BEE" w:rsidRDefault="00A71BEE" w:rsidP="00A71BEE">
      <w:pPr>
        <w:numPr>
          <w:ilvl w:val="0"/>
          <w:numId w:val="22"/>
        </w:numPr>
        <w:rPr>
          <w:b w:val="0"/>
          <w:bCs/>
          <w:color w:val="auto"/>
          <w:lang w:val="en-IN"/>
        </w:rPr>
      </w:pPr>
      <w:r w:rsidRPr="00A71BEE">
        <w:rPr>
          <w:b w:val="0"/>
          <w:bCs/>
          <w:color w:val="auto"/>
          <w:lang w:val="en-IN"/>
        </w:rPr>
        <w:t>Data/ML: AI &amp; DS foundations; EDA with Python libraries; Generative AI basics.</w:t>
      </w:r>
    </w:p>
    <w:p w14:paraId="28FAD58D" w14:textId="77777777" w:rsidR="00A71BEE" w:rsidRPr="00A71BEE" w:rsidRDefault="00A71BEE" w:rsidP="00A71BEE">
      <w:pPr>
        <w:numPr>
          <w:ilvl w:val="0"/>
          <w:numId w:val="22"/>
        </w:numPr>
        <w:rPr>
          <w:b w:val="0"/>
          <w:bCs/>
          <w:color w:val="auto"/>
          <w:lang w:val="en-IN"/>
        </w:rPr>
      </w:pPr>
      <w:r w:rsidRPr="00A71BEE">
        <w:rPr>
          <w:b w:val="0"/>
          <w:bCs/>
          <w:color w:val="auto"/>
          <w:lang w:val="en-IN"/>
        </w:rPr>
        <w:t>Cloud: AWS serverless concepts; API Gateway and CloudFront patterns for APIs and caching.</w:t>
      </w:r>
    </w:p>
    <w:p w14:paraId="7F1F56EB" w14:textId="47B8E377" w:rsidR="633BCDEC" w:rsidRPr="00A71BEE" w:rsidRDefault="00A71BEE" w:rsidP="00A71BEE">
      <w:pPr>
        <w:numPr>
          <w:ilvl w:val="0"/>
          <w:numId w:val="22"/>
        </w:numPr>
        <w:rPr>
          <w:b w:val="0"/>
          <w:bCs/>
          <w:color w:val="auto"/>
          <w:lang w:val="en-IN"/>
        </w:rPr>
      </w:pPr>
      <w:r w:rsidRPr="00A71BEE">
        <w:rPr>
          <w:b w:val="0"/>
          <w:bCs/>
          <w:color w:val="auto"/>
          <w:lang w:val="en-IN"/>
        </w:rPr>
        <w:t>Tools: Git/GitHub, VS Code, Postman; basic CLI and documentation hygiene.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A40332" w:rsidRPr="00316C32" w14:paraId="50FDC317" w14:textId="77777777" w:rsidTr="00434C94">
        <w:tc>
          <w:tcPr>
            <w:tcW w:w="9360" w:type="dxa"/>
          </w:tcPr>
          <w:p w14:paraId="17A28610" w14:textId="5682D25C" w:rsidR="00A40332" w:rsidRPr="00316C32" w:rsidRDefault="00A40332" w:rsidP="00434C94">
            <w:pPr>
              <w:pStyle w:val="Heading2"/>
            </w:pPr>
            <w:r w:rsidRPr="00A40332">
              <w:rPr>
                <w:b/>
              </w:rPr>
              <w:lastRenderedPageBreak/>
              <w:t>Coursework and Learning Highlights</w:t>
            </w:r>
          </w:p>
        </w:tc>
      </w:tr>
    </w:tbl>
    <w:p w14:paraId="3DF03E5F" w14:textId="77777777" w:rsidR="00C47D53" w:rsidRPr="00C47D53" w:rsidRDefault="00C47D53" w:rsidP="00C47D53">
      <w:pPr>
        <w:rPr>
          <w:bCs/>
          <w:color w:val="auto"/>
          <w:lang w:val="en-IN"/>
        </w:rPr>
      </w:pPr>
    </w:p>
    <w:p w14:paraId="44958AE4" w14:textId="6E42C8D1" w:rsidR="00C47D53" w:rsidRPr="00C47D53" w:rsidRDefault="00C47D53" w:rsidP="00C47D53">
      <w:pPr>
        <w:numPr>
          <w:ilvl w:val="0"/>
          <w:numId w:val="23"/>
        </w:numPr>
        <w:rPr>
          <w:bCs/>
          <w:color w:val="auto"/>
          <w:lang w:val="en-IN"/>
        </w:rPr>
      </w:pPr>
      <w:r w:rsidRPr="00C47D53">
        <w:rPr>
          <w:bCs/>
          <w:color w:val="auto"/>
          <w:lang w:val="en-IN"/>
        </w:rPr>
        <w:t>AI &amp; DS foundations: supervised learning basics, model evaluation, feature engineering, and basic neural networks.</w:t>
      </w:r>
    </w:p>
    <w:p w14:paraId="37FE3880" w14:textId="264CE03A" w:rsidR="00C47D53" w:rsidRPr="00C47D53" w:rsidRDefault="00C47D53" w:rsidP="00C47D53">
      <w:pPr>
        <w:numPr>
          <w:ilvl w:val="0"/>
          <w:numId w:val="23"/>
        </w:numPr>
        <w:rPr>
          <w:bCs/>
          <w:color w:val="auto"/>
          <w:lang w:val="en-IN"/>
        </w:rPr>
      </w:pPr>
      <w:r w:rsidRPr="00C47D53">
        <w:rPr>
          <w:bCs/>
          <w:color w:val="auto"/>
          <w:lang w:val="en-IN"/>
        </w:rPr>
        <w:t>Data foundations: EDA with Python (NumPy/Pandas/Matplotlib), data cleaning, and basic visualization.</w:t>
      </w:r>
    </w:p>
    <w:p w14:paraId="2ECA6104" w14:textId="1F143E61" w:rsidR="00C47D53" w:rsidRPr="00C47D53" w:rsidRDefault="00C47D53" w:rsidP="00C47D53">
      <w:pPr>
        <w:numPr>
          <w:ilvl w:val="0"/>
          <w:numId w:val="23"/>
        </w:numPr>
        <w:rPr>
          <w:bCs/>
          <w:color w:val="auto"/>
          <w:lang w:val="en-IN"/>
        </w:rPr>
      </w:pPr>
      <w:r w:rsidRPr="00C47D53">
        <w:rPr>
          <w:bCs/>
          <w:color w:val="auto"/>
          <w:lang w:val="en-IN"/>
        </w:rPr>
        <w:t>CS fundamentals: DSA basics, OOP co</w:t>
      </w:r>
      <w:r w:rsidR="00C52993" w:rsidRPr="00C52993">
        <w:rPr>
          <w:rFonts w:ascii="Segoe UI Emoji" w:hAnsi="Segoe UI Emoji" w:cs="Segoe UI Emoji"/>
          <w:bCs/>
          <w:color w:val="auto"/>
          <w:lang w:val="en-IN"/>
        </w:rPr>
        <w:t>🔗</w:t>
      </w:r>
      <w:r w:rsidR="00C52993" w:rsidRPr="00C52993">
        <w:rPr>
          <w:bCs/>
          <w:color w:val="auto"/>
          <w:lang w:val="en-IN"/>
        </w:rPr>
        <w:t xml:space="preserve"> prathamnagar96.github.io/portfolio | linkedin.com/in/prathamnagar96</w:t>
      </w:r>
      <w:r w:rsidR="00C52993" w:rsidRPr="00C52993">
        <w:rPr>
          <w:bCs/>
          <w:color w:val="auto"/>
          <w:lang w:val="en-IN"/>
        </w:rPr>
        <w:t xml:space="preserve"> </w:t>
      </w:r>
      <w:r w:rsidRPr="00C47D53">
        <w:rPr>
          <w:bCs/>
          <w:color w:val="auto"/>
          <w:lang w:val="en-IN"/>
        </w:rPr>
        <w:t>ncepts, DBMS fundamentals (schema + CRUD + queries).</w:t>
      </w:r>
      <w:r w:rsidRPr="00C47D53">
        <w:rPr>
          <w:rFonts w:ascii="Arial" w:hAnsi="Arial" w:cs="Arial"/>
          <w:bCs/>
          <w:color w:val="auto"/>
          <w:lang w:val="en-IN"/>
        </w:rPr>
        <w:t>​</w:t>
      </w:r>
    </w:p>
    <w:p w14:paraId="24F89A1E" w14:textId="0FAD1964" w:rsidR="00C47D53" w:rsidRPr="00C47D53" w:rsidRDefault="00C47D53" w:rsidP="00C47D53">
      <w:pPr>
        <w:numPr>
          <w:ilvl w:val="0"/>
          <w:numId w:val="23"/>
        </w:numPr>
        <w:rPr>
          <w:bCs/>
          <w:color w:val="auto"/>
          <w:lang w:val="en-IN"/>
        </w:rPr>
      </w:pPr>
      <w:r w:rsidRPr="00C47D53">
        <w:rPr>
          <w:bCs/>
          <w:color w:val="auto"/>
          <w:lang w:val="en-IN"/>
        </w:rPr>
        <w:t>Backend exposure: REST API design basics; Kafka producers/consumers from labs; Spring Boot exposure</w:t>
      </w:r>
      <w:r w:rsidR="00C52993">
        <w:rPr>
          <w:bCs/>
          <w:color w:val="auto"/>
          <w:lang w:val="en-IN"/>
        </w:rPr>
        <w:t>.</w:t>
      </w:r>
      <w:r w:rsidR="00C52993" w:rsidRPr="00C47D53">
        <w:rPr>
          <w:bCs/>
          <w:color w:val="auto"/>
          <w:lang w:val="en-IN"/>
        </w:rPr>
        <w:t xml:space="preserve"> </w:t>
      </w:r>
    </w:p>
    <w:p w14:paraId="703D2532" w14:textId="77777777" w:rsidR="00C47D53" w:rsidRPr="00C47D53" w:rsidRDefault="00C47D53" w:rsidP="00C47D53">
      <w:pPr>
        <w:numPr>
          <w:ilvl w:val="0"/>
          <w:numId w:val="23"/>
        </w:numPr>
        <w:rPr>
          <w:bCs/>
          <w:color w:val="auto"/>
          <w:lang w:val="en-IN"/>
        </w:rPr>
      </w:pPr>
      <w:r w:rsidRPr="00C47D53">
        <w:rPr>
          <w:bCs/>
          <w:color w:val="auto"/>
          <w:lang w:val="en-IN"/>
        </w:rPr>
        <w:t>Practical learning style: build → test → debug → improve; comfortable reading docs and iterating fast.</w:t>
      </w:r>
    </w:p>
    <w:p w14:paraId="4F96EDB8" w14:textId="74C8E71F" w:rsidR="00A40332" w:rsidRPr="00A40332" w:rsidRDefault="00C47D53" w:rsidP="00C47D53">
      <w:pPr>
        <w:rPr>
          <w:rStyle w:val="NotBold"/>
          <w:lang w:val="en-IN"/>
        </w:rPr>
      </w:pPr>
      <w:r w:rsidRPr="00C47D53">
        <w:rPr>
          <w:bCs/>
          <w:color w:val="auto"/>
          <w:lang w:val="en-IN"/>
        </w:rPr>
        <w:br/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A40332" w:rsidRPr="00316C32" w14:paraId="3F5035C1" w14:textId="77777777" w:rsidTr="00434C94">
        <w:tc>
          <w:tcPr>
            <w:tcW w:w="9360" w:type="dxa"/>
          </w:tcPr>
          <w:p w14:paraId="435F6FC8" w14:textId="25AD01D1" w:rsidR="00A40332" w:rsidRPr="00316C32" w:rsidRDefault="00A40332" w:rsidP="00434C94">
            <w:pPr>
              <w:pStyle w:val="Heading2"/>
            </w:pPr>
            <w:r w:rsidRPr="00A40332">
              <w:rPr>
                <w:b/>
              </w:rPr>
              <w:t>Availability</w:t>
            </w:r>
          </w:p>
        </w:tc>
      </w:tr>
    </w:tbl>
    <w:p w14:paraId="706A7A1A" w14:textId="750CC74C" w:rsidR="00A40332" w:rsidRPr="00A40332" w:rsidRDefault="00EC0BF6" w:rsidP="00A40332">
      <w:pPr>
        <w:rPr>
          <w:rStyle w:val="NotBold"/>
          <w:lang w:val="en-IN"/>
        </w:rPr>
      </w:pPr>
      <w:r w:rsidRPr="00EC0BF6">
        <w:rPr>
          <w:bCs/>
          <w:color w:val="auto"/>
        </w:rPr>
        <w:t xml:space="preserve">Open to internships; interested in AI, data, and software development </w:t>
      </w:r>
      <w:r w:rsidR="0024395F">
        <w:rPr>
          <w:bCs/>
          <w:color w:val="auto"/>
        </w:rPr>
        <w:t>and similar roles</w:t>
      </w:r>
      <w:r w:rsidR="00C47D53">
        <w:rPr>
          <w:bCs/>
          <w:color w:val="auto"/>
        </w:rPr>
        <w:t>.</w:t>
      </w:r>
      <w:r w:rsidR="00C47D53">
        <w:rPr>
          <w:bCs/>
          <w:color w:val="auto"/>
        </w:rPr>
        <w:br/>
        <w:t>Contact no.: 91+ 8591456141</w:t>
      </w:r>
      <w:r w:rsidR="00C52993">
        <w:rPr>
          <w:bCs/>
          <w:color w:val="auto"/>
        </w:rPr>
        <w:t xml:space="preserve"> | </w:t>
      </w:r>
      <w:r w:rsidR="00C52993" w:rsidRPr="00C52993">
        <w:rPr>
          <w:rFonts w:ascii="Segoe UI Emoji" w:hAnsi="Segoe UI Emoji" w:cs="Segoe UI Emoji"/>
          <w:bCs/>
          <w:color w:val="auto"/>
        </w:rPr>
        <w:t>🔗</w:t>
      </w:r>
      <w:r w:rsidR="00C52993" w:rsidRPr="00C52993">
        <w:rPr>
          <w:bCs/>
          <w:color w:val="auto"/>
        </w:rPr>
        <w:t xml:space="preserve"> prathamnagar96.github.io/portfolio | linkedin.com/in/prathamnagar96</w:t>
      </w:r>
    </w:p>
    <w:sectPr w:rsidR="00A40332" w:rsidRPr="00A40332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321D29"/>
    <w:multiLevelType w:val="multilevel"/>
    <w:tmpl w:val="C74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22CF8"/>
    <w:multiLevelType w:val="multilevel"/>
    <w:tmpl w:val="ACB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923519D"/>
    <w:multiLevelType w:val="multilevel"/>
    <w:tmpl w:val="55D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940808"/>
    <w:multiLevelType w:val="multilevel"/>
    <w:tmpl w:val="ACE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3217A2"/>
    <w:multiLevelType w:val="multilevel"/>
    <w:tmpl w:val="9B4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5"/>
  </w:num>
  <w:num w:numId="2" w16cid:durableId="208499492">
    <w:abstractNumId w:val="22"/>
  </w:num>
  <w:num w:numId="3" w16cid:durableId="733358831">
    <w:abstractNumId w:val="7"/>
  </w:num>
  <w:num w:numId="4" w16cid:durableId="700475163">
    <w:abstractNumId w:val="18"/>
  </w:num>
  <w:num w:numId="5" w16cid:durableId="1963490968">
    <w:abstractNumId w:val="14"/>
  </w:num>
  <w:num w:numId="6" w16cid:durableId="374744320">
    <w:abstractNumId w:val="8"/>
  </w:num>
  <w:num w:numId="7" w16cid:durableId="931669694">
    <w:abstractNumId w:val="6"/>
  </w:num>
  <w:num w:numId="8" w16cid:durableId="963853787">
    <w:abstractNumId w:val="13"/>
  </w:num>
  <w:num w:numId="9" w16cid:durableId="123549603">
    <w:abstractNumId w:val="11"/>
  </w:num>
  <w:num w:numId="10" w16cid:durableId="1309941647">
    <w:abstractNumId w:val="19"/>
  </w:num>
  <w:num w:numId="11" w16cid:durableId="404760913">
    <w:abstractNumId w:val="10"/>
  </w:num>
  <w:num w:numId="12" w16cid:durableId="2018582123">
    <w:abstractNumId w:val="12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6"/>
  </w:num>
  <w:num w:numId="19" w16cid:durableId="1771660211">
    <w:abstractNumId w:val="5"/>
  </w:num>
  <w:num w:numId="20" w16cid:durableId="1558587965">
    <w:abstractNumId w:val="9"/>
  </w:num>
  <w:num w:numId="21" w16cid:durableId="901213766">
    <w:abstractNumId w:val="17"/>
  </w:num>
  <w:num w:numId="22" w16cid:durableId="1249269473">
    <w:abstractNumId w:val="20"/>
  </w:num>
  <w:num w:numId="23" w16cid:durableId="1183749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705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5260"/>
    <w:rsid w:val="0016682E"/>
    <w:rsid w:val="001722F8"/>
    <w:rsid w:val="001728A6"/>
    <w:rsid w:val="002073B6"/>
    <w:rsid w:val="00231796"/>
    <w:rsid w:val="00240B68"/>
    <w:rsid w:val="0024395F"/>
    <w:rsid w:val="00256C1D"/>
    <w:rsid w:val="00261257"/>
    <w:rsid w:val="002A338B"/>
    <w:rsid w:val="00310717"/>
    <w:rsid w:val="00315D21"/>
    <w:rsid w:val="00316C32"/>
    <w:rsid w:val="003222AD"/>
    <w:rsid w:val="00336D74"/>
    <w:rsid w:val="003943B4"/>
    <w:rsid w:val="003A217C"/>
    <w:rsid w:val="003A29E4"/>
    <w:rsid w:val="003B40D9"/>
    <w:rsid w:val="003B53D9"/>
    <w:rsid w:val="003E4EBF"/>
    <w:rsid w:val="003F65C8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229A6"/>
    <w:rsid w:val="00532DD2"/>
    <w:rsid w:val="005539EB"/>
    <w:rsid w:val="00595227"/>
    <w:rsid w:val="005953C2"/>
    <w:rsid w:val="00595D8F"/>
    <w:rsid w:val="005D339C"/>
    <w:rsid w:val="005F155B"/>
    <w:rsid w:val="00662603"/>
    <w:rsid w:val="00670EAB"/>
    <w:rsid w:val="00680419"/>
    <w:rsid w:val="00700852"/>
    <w:rsid w:val="00703990"/>
    <w:rsid w:val="007133C8"/>
    <w:rsid w:val="00781FA7"/>
    <w:rsid w:val="007D1F1C"/>
    <w:rsid w:val="007E4341"/>
    <w:rsid w:val="0084324B"/>
    <w:rsid w:val="00845CE1"/>
    <w:rsid w:val="00886705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40332"/>
    <w:rsid w:val="00A71BEE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47D53"/>
    <w:rsid w:val="00C52993"/>
    <w:rsid w:val="00C57F27"/>
    <w:rsid w:val="00C61E63"/>
    <w:rsid w:val="00C73E1E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C0BF6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3FE8"/>
  <w15:chartTrackingRefBased/>
  <w15:docId w15:val="{04A515F6-A584-49CC-A838-0F5E4B6E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hamnagar96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prathamnagar96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prathamnagar96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pratham.nagar@somaiya.edu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th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7602F7F361416090FB84F5F0B86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65EA0-027E-4F10-8E2C-A3258B8BCA8E}"/>
      </w:docPartPr>
      <w:docPartBody>
        <w:p w:rsidR="006B5CDA" w:rsidRDefault="00000000">
          <w:pPr>
            <w:pStyle w:val="007602F7F361416090FB84F5F0B86E2B"/>
          </w:pPr>
          <w:r w:rsidRPr="00F9176F">
            <w:t>Full Name</w:t>
          </w:r>
        </w:p>
      </w:docPartBody>
    </w:docPart>
    <w:docPart>
      <w:docPartPr>
        <w:name w:val="77065CDFB35B4D85893C42AFADF81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8D704-AC1C-4FE6-B817-9E89738B094E}"/>
      </w:docPartPr>
      <w:docPartBody>
        <w:p w:rsidR="006B5CDA" w:rsidRDefault="00000000">
          <w:pPr>
            <w:pStyle w:val="77065CDFB35B4D85893C42AFADF815FD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3D4DD39222B74B3A9258D1F21AA15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332A1-350B-4222-83B6-4976AC3AAF81}"/>
      </w:docPartPr>
      <w:docPartBody>
        <w:p w:rsidR="006B5CDA" w:rsidRDefault="00000000">
          <w:pPr>
            <w:pStyle w:val="3D4DD39222B74B3A9258D1F21AA156DF"/>
          </w:pPr>
          <w:r w:rsidRPr="00316C32">
            <w:t>Education</w:t>
          </w:r>
        </w:p>
      </w:docPartBody>
    </w:docPart>
    <w:docPart>
      <w:docPartPr>
        <w:name w:val="A642BBBD17F5415EBB580178D4D96B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B6A95-CEFF-4B8C-B4AC-A04CB9DD1EF7}"/>
      </w:docPartPr>
      <w:docPartBody>
        <w:p w:rsidR="006B5CDA" w:rsidRDefault="00000000">
          <w:pPr>
            <w:pStyle w:val="A642BBBD17F5415EBB580178D4D96B9A"/>
          </w:pPr>
          <w:r w:rsidRPr="00F9176F">
            <w:t>College</w:t>
          </w:r>
        </w:p>
      </w:docPartBody>
    </w:docPart>
    <w:docPart>
      <w:docPartPr>
        <w:name w:val="82C02375280945EAAFF417C638BC1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9192E-646C-4C50-8702-14DFCBE66826}"/>
      </w:docPartPr>
      <w:docPartBody>
        <w:p w:rsidR="006B5CDA" w:rsidRDefault="00000000">
          <w:pPr>
            <w:pStyle w:val="82C02375280945EAAFF417C638BC1C95"/>
          </w:pPr>
          <w:r w:rsidRPr="00F9176F">
            <w:t>location</w:t>
          </w:r>
        </w:p>
      </w:docPartBody>
    </w:docPart>
    <w:docPart>
      <w:docPartPr>
        <w:name w:val="DB48F7E6F476423CA8663D65000C62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230C7-5F50-40CE-A858-67AD0C6B8A2C}"/>
      </w:docPartPr>
      <w:docPartBody>
        <w:p w:rsidR="006B5CDA" w:rsidRDefault="00000000">
          <w:pPr>
            <w:pStyle w:val="DB48F7E6F476423CA8663D65000C6209"/>
          </w:pPr>
          <w:r w:rsidRPr="00F9176F">
            <w:t>Graduation year</w:t>
          </w:r>
        </w:p>
      </w:docPartBody>
    </w:docPart>
    <w:docPart>
      <w:docPartPr>
        <w:name w:val="F027D7C7E44E4C7BA71FE0B88BDB7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9372-B6F4-4672-93CE-CDF2D6B84119}"/>
      </w:docPartPr>
      <w:docPartBody>
        <w:p w:rsidR="006B5CDA" w:rsidRDefault="00000000">
          <w:pPr>
            <w:pStyle w:val="F027D7C7E44E4C7BA71FE0B88BDB7815"/>
          </w:pPr>
          <w:r w:rsidRPr="00F9176F">
            <w:t>Professional experience</w:t>
          </w:r>
        </w:p>
      </w:docPartBody>
    </w:docPart>
    <w:docPart>
      <w:docPartPr>
        <w:name w:val="8D8E45C4D8CC4017992F1B7475E1A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5D8AD-936A-4E85-9F4E-F2FEB299F152}"/>
      </w:docPartPr>
      <w:docPartBody>
        <w:p w:rsidR="006B5CDA" w:rsidRDefault="009E7BF1" w:rsidP="009E7BF1">
          <w:pPr>
            <w:pStyle w:val="8D8E45C4D8CC4017992F1B7475E1AE51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F1"/>
    <w:rsid w:val="00165260"/>
    <w:rsid w:val="001722F8"/>
    <w:rsid w:val="003A4D6B"/>
    <w:rsid w:val="003F65C8"/>
    <w:rsid w:val="006B5CDA"/>
    <w:rsid w:val="009E7BF1"/>
    <w:rsid w:val="00D05B0F"/>
    <w:rsid w:val="00DD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7602F7F361416090FB84F5F0B86E2B">
    <w:name w:val="007602F7F361416090FB84F5F0B86E2B"/>
  </w:style>
  <w:style w:type="paragraph" w:customStyle="1" w:styleId="77065CDFB35B4D85893C42AFADF815FD">
    <w:name w:val="77065CDFB35B4D85893C42AFADF815FD"/>
  </w:style>
  <w:style w:type="paragraph" w:customStyle="1" w:styleId="3D4DD39222B74B3A9258D1F21AA156DF">
    <w:name w:val="3D4DD39222B74B3A9258D1F21AA156DF"/>
  </w:style>
  <w:style w:type="paragraph" w:customStyle="1" w:styleId="A642BBBD17F5415EBB580178D4D96B9A">
    <w:name w:val="A642BBBD17F5415EBB580178D4D96B9A"/>
  </w:style>
  <w:style w:type="paragraph" w:customStyle="1" w:styleId="82C02375280945EAAFF417C638BC1C95">
    <w:name w:val="82C02375280945EAAFF417C638BC1C95"/>
  </w:style>
  <w:style w:type="paragraph" w:customStyle="1" w:styleId="DB48F7E6F476423CA8663D65000C6209">
    <w:name w:val="DB48F7E6F476423CA8663D65000C6209"/>
  </w:style>
  <w:style w:type="paragraph" w:customStyle="1" w:styleId="F027D7C7E44E4C7BA71FE0B88BDB7815">
    <w:name w:val="F027D7C7E44E4C7BA71FE0B88BDB7815"/>
  </w:style>
  <w:style w:type="paragraph" w:styleId="ListBullet">
    <w:name w:val="List Bullet"/>
    <w:basedOn w:val="Normal"/>
    <w:uiPriority w:val="99"/>
    <w:pPr>
      <w:numPr>
        <w:numId w:val="1"/>
      </w:numPr>
      <w:ind w:left="0" w:firstLine="0"/>
      <w:contextualSpacing/>
    </w:pPr>
    <w:rPr>
      <w:rFonts w:ascii="Franklin Gothic Book" w:hAnsi="Franklin Gothic Book"/>
      <w:color w:val="000000" w:themeColor="text1"/>
      <w:kern w:val="0"/>
      <w:sz w:val="20"/>
      <w:lang w:val="en-US"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customStyle="1" w:styleId="8D8E45C4D8CC4017992F1B7475E1AE51">
    <w:name w:val="8D8E45C4D8CC4017992F1B7475E1AE51"/>
    <w:rsid w:val="009E7B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</Template>
  <TotalTime>126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Nagar</dc:creator>
  <cp:keywords/>
  <dc:description/>
  <cp:lastModifiedBy>Pratham Nagar</cp:lastModifiedBy>
  <cp:revision>7</cp:revision>
  <dcterms:created xsi:type="dcterms:W3CDTF">2025-10-04T10:26:00Z</dcterms:created>
  <dcterms:modified xsi:type="dcterms:W3CDTF">2026-01-08T17:30:00Z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